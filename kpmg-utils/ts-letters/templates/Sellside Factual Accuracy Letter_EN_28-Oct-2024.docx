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23E1" w14:textId="3B144A74" w:rsidR="008C2C48" w:rsidRDefault="00030328" w:rsidP="008C2C48">
      <w:pPr>
        <w:spacing w:line="520" w:lineRule="atLeast"/>
        <w:ind w:right="22"/>
        <w:rPr>
          <w:rFonts w:cs="Arial"/>
          <w:sz w:val="20"/>
        </w:rPr>
      </w:pPr>
      <w:r>
        <w:rPr>
          <w:rFonts w:cs="Arial"/>
          <w:sz w:val="20"/>
        </w:rPr>
        <w:t>{{</w:t>
      </w:r>
      <w:r w:rsidR="008C2C48">
        <w:rPr>
          <w:rFonts w:cs="Arial"/>
          <w:sz w:val="20"/>
        </w:rPr>
        <w:t>TO BE PRINTED ON CLIENT’S LETTERHEAD</w:t>
      </w:r>
      <w:r>
        <w:rPr>
          <w:rFonts w:cs="Arial"/>
          <w:sz w:val="20"/>
        </w:rPr>
        <w:t>}}</w:t>
      </w:r>
    </w:p>
    <w:p w14:paraId="4E4639D1" w14:textId="03804EE1" w:rsidR="008C2C48" w:rsidRPr="00BD62E5" w:rsidRDefault="00030328" w:rsidP="008C2C48">
      <w:pPr>
        <w:spacing w:line="520" w:lineRule="atLeast"/>
        <w:ind w:right="22"/>
        <w:rPr>
          <w:rFonts w:cs="Arial"/>
          <w:sz w:val="20"/>
        </w:rPr>
      </w:pPr>
      <w:r>
        <w:rPr>
          <w:rFonts w:cs="Arial"/>
          <w:sz w:val="20"/>
        </w:rPr>
        <w:t>{{</w:t>
      </w:r>
      <w:r w:rsidR="008C2C48" w:rsidRPr="00BD62E5">
        <w:rPr>
          <w:rFonts w:cs="Arial"/>
          <w:sz w:val="20"/>
        </w:rPr>
        <w:t>Date</w:t>
      </w:r>
      <w:r>
        <w:rPr>
          <w:rFonts w:cs="Arial"/>
          <w:sz w:val="20"/>
        </w:rPr>
        <w:t>}}</w:t>
      </w:r>
      <w:r w:rsidR="008C2C48" w:rsidRPr="00BD62E5">
        <w:rPr>
          <w:rFonts w:cs="Arial"/>
          <w:sz w:val="20"/>
        </w:rPr>
        <w:t xml:space="preserve"> </w:t>
      </w:r>
    </w:p>
    <w:p w14:paraId="7724E0E9" w14:textId="77777777" w:rsidR="008C2C48" w:rsidRPr="00BD62E5" w:rsidRDefault="008C2C48" w:rsidP="008C2C48">
      <w:pPr>
        <w:spacing w:line="520" w:lineRule="atLeast"/>
        <w:ind w:right="22"/>
        <w:rPr>
          <w:rFonts w:cs="Arial"/>
          <w:sz w:val="20"/>
        </w:rPr>
      </w:pPr>
      <w:r w:rsidRPr="00BD62E5">
        <w:rPr>
          <w:rFonts w:cs="Arial"/>
          <w:sz w:val="20"/>
        </w:rPr>
        <w:t>KPMG LLP</w:t>
      </w:r>
    </w:p>
    <w:p w14:paraId="5CD5509D" w14:textId="0AC8256A" w:rsidR="008C2C48" w:rsidRPr="00BD62E5" w:rsidRDefault="00030328" w:rsidP="008C2C48">
      <w:pPr>
        <w:spacing w:before="30" w:line="520" w:lineRule="auto"/>
        <w:ind w:right="22"/>
        <w:rPr>
          <w:rFonts w:cs="Arial"/>
          <w:sz w:val="20"/>
        </w:rPr>
      </w:pPr>
      <w:r>
        <w:rPr>
          <w:rFonts w:cs="Arial"/>
          <w:sz w:val="20"/>
        </w:rPr>
        <w:t>{{</w:t>
      </w:r>
      <w:r w:rsidR="008C2C48" w:rsidRPr="00BD62E5">
        <w:rPr>
          <w:rFonts w:cs="Arial"/>
          <w:sz w:val="20"/>
        </w:rPr>
        <w:t>Address</w:t>
      </w:r>
      <w:r>
        <w:rPr>
          <w:rFonts w:cs="Arial"/>
          <w:sz w:val="20"/>
        </w:rPr>
        <w:t>}}</w:t>
      </w:r>
      <w:r w:rsidR="008C2C48" w:rsidRPr="00BD62E5">
        <w:rPr>
          <w:rFonts w:cs="Arial"/>
          <w:sz w:val="20"/>
        </w:rPr>
        <w:t xml:space="preserve"> </w:t>
      </w:r>
    </w:p>
    <w:p w14:paraId="7E828E8B" w14:textId="08008508" w:rsidR="008C2C48" w:rsidRPr="00BD62E5" w:rsidRDefault="008C2C48" w:rsidP="008C2C48">
      <w:pPr>
        <w:spacing w:before="30" w:line="520" w:lineRule="auto"/>
        <w:ind w:right="22"/>
        <w:rPr>
          <w:rFonts w:cs="Arial"/>
          <w:sz w:val="20"/>
        </w:rPr>
      </w:pPr>
      <w:r w:rsidRPr="00BD62E5">
        <w:rPr>
          <w:rFonts w:cs="Arial"/>
          <w:sz w:val="20"/>
        </w:rPr>
        <w:t xml:space="preserve">Dear </w:t>
      </w:r>
      <w:r w:rsidR="00030328">
        <w:rPr>
          <w:rFonts w:cs="Arial"/>
          <w:sz w:val="20"/>
        </w:rPr>
        <w:t>{{</w:t>
      </w:r>
      <w:r>
        <w:rPr>
          <w:rFonts w:cs="Arial"/>
          <w:sz w:val="20"/>
        </w:rPr>
        <w:t>Partner name</w:t>
      </w:r>
      <w:r w:rsidR="00030328">
        <w:rPr>
          <w:rFonts w:cs="Arial"/>
          <w:sz w:val="20"/>
        </w:rPr>
        <w:t>}}</w:t>
      </w:r>
      <w:r w:rsidRPr="00BD62E5">
        <w:rPr>
          <w:rFonts w:cs="Arial"/>
          <w:sz w:val="20"/>
        </w:rPr>
        <w:t>:</w:t>
      </w:r>
    </w:p>
    <w:p w14:paraId="71A35FD5" w14:textId="67B9DBAE" w:rsidR="008C2C48" w:rsidRPr="00BD62E5" w:rsidRDefault="008C2C48" w:rsidP="008C2C48">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Pr>
          <w:rFonts w:cs="Arial"/>
          <w:sz w:val="20"/>
        </w:rPr>
        <w:t xml:space="preserve">pre-sale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30328">
        <w:rPr>
          <w:rFonts w:cs="Arial"/>
          <w:sz w:val="20"/>
        </w:rPr>
        <w:t>{{</w:t>
      </w:r>
      <w:r w:rsidR="000A55D5">
        <w:rPr>
          <w:rFonts w:cs="Arial"/>
          <w:sz w:val="20"/>
        </w:rPr>
        <w:t>describe the subject of the sell-side diligence work</w:t>
      </w:r>
      <w:r w:rsidR="00030328">
        <w:rPr>
          <w:rFonts w:cs="Arial"/>
          <w:sz w:val="20"/>
        </w:rPr>
        <w:t>}}</w:t>
      </w:r>
      <w:r w:rsidR="00E94C9B">
        <w:rPr>
          <w:rFonts w:cs="Arial"/>
          <w:sz w:val="20"/>
        </w:rPr>
        <w:t xml:space="preserve"> (“</w:t>
      </w:r>
      <w:r w:rsidR="00E94C9B" w:rsidRPr="00E94C9B">
        <w:rPr>
          <w:rFonts w:cs="Arial"/>
          <w:b/>
          <w:bCs/>
          <w:sz w:val="20"/>
        </w:rPr>
        <w:t>Target</w:t>
      </w:r>
      <w:r w:rsidR="00E94C9B">
        <w:rPr>
          <w:rFonts w:cs="Arial"/>
          <w:sz w:val="20"/>
        </w:rPr>
        <w:t>”)</w:t>
      </w:r>
      <w:r w:rsidRPr="00BD62E5">
        <w:rPr>
          <w:rFonts w:cs="Arial"/>
          <w:sz w:val="20"/>
        </w:rPr>
        <w:t>. In connection with your engagement, we confirm, to the best of our knowledge and belief, the following representations made to you:</w:t>
      </w:r>
    </w:p>
    <w:p w14:paraId="23A0599A"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599A4016" w14:textId="392E62C5"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E94C9B">
        <w:rPr>
          <w:rFonts w:ascii="Arial" w:hAnsi="Arial" w:cs="Arial"/>
          <w:sz w:val="20"/>
        </w:rPr>
        <w:t>Target</w:t>
      </w:r>
      <w:r>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0D996F5A"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52517DA0" w14:textId="77777777" w:rsidR="008C2C48"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1B4D4A3B" w14:textId="5143D39C" w:rsidR="008C2C48" w:rsidRPr="00BD62E5" w:rsidRDefault="00030328" w:rsidP="008C2C48">
      <w:pPr>
        <w:pStyle w:val="ListParagraph"/>
        <w:widowControl w:val="0"/>
        <w:numPr>
          <w:ilvl w:val="0"/>
          <w:numId w:val="42"/>
        </w:numPr>
        <w:spacing w:before="131" w:line="271" w:lineRule="auto"/>
        <w:ind w:left="450" w:right="22" w:hanging="450"/>
        <w:jc w:val="both"/>
        <w:rPr>
          <w:rFonts w:ascii="Arial" w:hAnsi="Arial" w:cs="Arial"/>
          <w:sz w:val="20"/>
        </w:rPr>
      </w:pPr>
      <w:r>
        <w:rPr>
          <w:rFonts w:ascii="Arial" w:hAnsi="Arial" w:cs="Arial"/>
          <w:sz w:val="20"/>
        </w:rPr>
        <w:t>{{</w:t>
      </w:r>
      <w:r w:rsidR="008C2C48">
        <w:rPr>
          <w:rFonts w:ascii="Arial" w:hAnsi="Arial" w:cs="Arial"/>
          <w:sz w:val="20"/>
        </w:rPr>
        <w:t>Other engagement specific representations made during the engagement;</w:t>
      </w:r>
      <w:r>
        <w:rPr>
          <w:rFonts w:ascii="Arial" w:hAnsi="Arial" w:cs="Arial"/>
          <w:sz w:val="20"/>
        </w:rPr>
        <w:t>}}</w:t>
      </w:r>
      <w:r w:rsidR="008C2C48">
        <w:rPr>
          <w:rFonts w:ascii="Arial" w:hAnsi="Arial" w:cs="Arial"/>
          <w:sz w:val="20"/>
        </w:rPr>
        <w:t xml:space="preserve"> </w:t>
      </w:r>
      <w:r w:rsidR="008C2C48" w:rsidRPr="00BD62E5">
        <w:rPr>
          <w:rFonts w:ascii="Arial" w:hAnsi="Arial" w:cs="Arial"/>
          <w:sz w:val="20"/>
        </w:rPr>
        <w:t>and</w:t>
      </w:r>
    </w:p>
    <w:p w14:paraId="7F256A82" w14:textId="77777777" w:rsidR="008C2C48" w:rsidRPr="00BD62E5" w:rsidRDefault="008C2C48" w:rsidP="008C2C48">
      <w:pPr>
        <w:pStyle w:val="ListParagraph"/>
        <w:widowControl w:val="0"/>
        <w:numPr>
          <w:ilvl w:val="0"/>
          <w:numId w:val="42"/>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973FC74" w14:textId="77777777" w:rsidR="008C2C48" w:rsidRPr="00BD62E5" w:rsidRDefault="008C2C48" w:rsidP="008C2C48">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51A8D877" w14:textId="77777777" w:rsidR="008C2C48" w:rsidRPr="00BD62E5" w:rsidRDefault="008C2C48" w:rsidP="008C2C48">
      <w:pPr>
        <w:spacing w:before="130"/>
        <w:ind w:right="22"/>
        <w:rPr>
          <w:rFonts w:cs="Arial"/>
          <w:sz w:val="20"/>
        </w:rPr>
      </w:pPr>
      <w:r w:rsidRPr="00BD62E5">
        <w:rPr>
          <w:rFonts w:cs="Arial"/>
          <w:sz w:val="20"/>
        </w:rPr>
        <w:t>Sincerely,</w:t>
      </w:r>
    </w:p>
    <w:p w14:paraId="55851D67" w14:textId="77777777" w:rsidR="008C2C48" w:rsidRDefault="008C2C48" w:rsidP="008C2C48">
      <w:pPr>
        <w:pStyle w:val="BodyText"/>
        <w:spacing w:before="10"/>
        <w:ind w:right="22"/>
        <w:rPr>
          <w:rFonts w:cs="Arial"/>
        </w:rPr>
      </w:pPr>
    </w:p>
    <w:p w14:paraId="6EC5DFE4" w14:textId="77777777" w:rsidR="008C2C48" w:rsidRPr="00BD62E5" w:rsidRDefault="008C2C48" w:rsidP="008C2C48">
      <w:pPr>
        <w:pStyle w:val="BodyText"/>
        <w:spacing w:before="10"/>
        <w:ind w:right="22"/>
        <w:rPr>
          <w:rFonts w:cs="Arial"/>
        </w:rPr>
      </w:pPr>
    </w:p>
    <w:p w14:paraId="382B281D"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6AAEA4CB" w14:textId="77777777" w:rsidR="008C2C48" w:rsidRPr="00C31BE9" w:rsidRDefault="008C2C48" w:rsidP="008C2C48">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48F4EBCB"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7706A1BC" w14:textId="77777777" w:rsidR="008C2C48" w:rsidRPr="00C31BE9" w:rsidRDefault="008C2C48" w:rsidP="008C2C48">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5477A514" w14:textId="77777777" w:rsidR="008C2C48" w:rsidRPr="00C31BE9" w:rsidRDefault="008C2C48" w:rsidP="008C2C48">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D04CCCE" w14:textId="77777777" w:rsidR="008C2C48" w:rsidRPr="008B3FB9" w:rsidRDefault="008C2C48" w:rsidP="008C2C48">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0C31BAD4"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D90F22" w14:textId="77777777" w:rsidR="008C2C48" w:rsidRPr="00FF7051" w:rsidRDefault="008C2C48" w:rsidP="008C2C48">
      <w:pPr>
        <w:ind w:right="22"/>
        <w:jc w:val="both"/>
        <w:rPr>
          <w:rFonts w:asciiTheme="minorHAnsi" w:hAnsiTheme="minorHAnsi" w:cstheme="minorHAnsi"/>
          <w:sz w:val="20"/>
        </w:rPr>
      </w:pPr>
    </w:p>
    <w:p w14:paraId="24268D6E"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760C7506"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56F24CA2"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72BA98" w14:textId="77777777" w:rsidR="008C2C48" w:rsidRPr="00FF7051" w:rsidRDefault="008C2C48" w:rsidP="008C2C48">
      <w:pPr>
        <w:ind w:right="22"/>
        <w:jc w:val="both"/>
        <w:rPr>
          <w:rFonts w:asciiTheme="minorHAnsi" w:hAnsiTheme="minorHAnsi" w:cstheme="minorHAnsi"/>
          <w:sz w:val="20"/>
        </w:rPr>
      </w:pPr>
    </w:p>
    <w:p w14:paraId="546D2798"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7A94CBE8" w14:textId="77777777" w:rsidR="008C2C48" w:rsidRPr="00FF7051"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395F6D61" w14:textId="77777777" w:rsidR="008C2C48" w:rsidRDefault="008C2C48" w:rsidP="008C2C48">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5CD60520" w14:textId="7F12DBD6" w:rsidR="009C2BA7" w:rsidRPr="00FF7051" w:rsidRDefault="009C2BA7"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2932" w14:textId="77777777" w:rsidR="00D6055B" w:rsidRDefault="00D6055B">
      <w:pPr>
        <w:pStyle w:val="BodyText"/>
      </w:pPr>
      <w:r>
        <w:separator/>
      </w:r>
    </w:p>
  </w:endnote>
  <w:endnote w:type="continuationSeparator" w:id="0">
    <w:p w14:paraId="213CE5D7" w14:textId="77777777" w:rsidR="00D6055B" w:rsidRDefault="00D6055B">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48C64861" w:rsidR="002B79B6" w:rsidRPr="00D633FE" w:rsidRDefault="002B79B6" w:rsidP="00007264">
    <w:pPr>
      <w:pStyle w:val="zKISDescFooter"/>
      <w:framePr w:hSpace="0" w:vSpace="0" w:wrap="auto" w:vAnchor="margin" w:hAnchor="text" w:yAlign="inline"/>
      <w:tabs>
        <w:tab w:val="right" w:pos="8550"/>
      </w:tabs>
      <w:ind w:right="1796"/>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41C8" w14:textId="77777777" w:rsidR="00D6055B" w:rsidRDefault="00D6055B">
      <w:pPr>
        <w:pStyle w:val="BodyText"/>
      </w:pPr>
      <w:r>
        <w:separator/>
      </w:r>
    </w:p>
  </w:footnote>
  <w:footnote w:type="continuationSeparator" w:id="0">
    <w:p w14:paraId="40C127A3" w14:textId="77777777" w:rsidR="00D6055B" w:rsidRDefault="00D6055B">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77777777" w:rsidR="008A6829" w:rsidRDefault="008A6829" w:rsidP="008A6829">
    <w:pPr>
      <w:pStyle w:val="Header"/>
      <w:jc w:val="right"/>
    </w:pPr>
    <w:r>
      <w:t>Client Release Letter</w:t>
    </w:r>
  </w:p>
  <w:p w14:paraId="0AA41DF4" w14:textId="28CD0F28" w:rsidR="008A6829" w:rsidRPr="00E02C71" w:rsidRDefault="00030328" w:rsidP="008A6829">
    <w:pPr>
      <w:pStyle w:val="Header"/>
      <w:jc w:val="right"/>
    </w:pPr>
    <w:r>
      <w:t>{{</w:t>
    </w:r>
    <w:r w:rsidR="008A6829">
      <w:t>exact legal name of Client</w:t>
    </w:r>
    <w:r>
      <w:t>}}</w:t>
    </w:r>
  </w:p>
  <w:p w14:paraId="551DDA27" w14:textId="58262F11" w:rsidR="008A6829" w:rsidRPr="00E02C71" w:rsidRDefault="00030328" w:rsidP="008A6829">
    <w:pPr>
      <w:pStyle w:val="Header"/>
      <w:jc w:val="right"/>
    </w:pPr>
    <w:r>
      <w:t>{{</w:t>
    </w:r>
    <w:r w:rsidR="008A6829">
      <w:t>DATE</w:t>
    </w:r>
    <w:r>
      <w:t>}}</w:t>
    </w:r>
    <w:r w:rsidR="008A6829">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3A6A21DB"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9"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10"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2"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4"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3"/>
  </w:num>
  <w:num w:numId="2" w16cid:durableId="480469157">
    <w:abstractNumId w:val="9"/>
  </w:num>
  <w:num w:numId="3" w16cid:durableId="117186960">
    <w:abstractNumId w:val="8"/>
  </w:num>
  <w:num w:numId="4" w16cid:durableId="705495116">
    <w:abstractNumId w:val="19"/>
  </w:num>
  <w:num w:numId="5" w16cid:durableId="1638104819">
    <w:abstractNumId w:val="19"/>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7"/>
  </w:num>
  <w:num w:numId="11" w16cid:durableId="841699288">
    <w:abstractNumId w:val="25"/>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6"/>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3"/>
  </w:num>
  <w:num w:numId="27" w16cid:durableId="1934973925">
    <w:abstractNumId w:val="14"/>
  </w:num>
  <w:num w:numId="28" w16cid:durableId="1104687763">
    <w:abstractNumId w:val="6"/>
  </w:num>
  <w:num w:numId="29" w16cid:durableId="422848568">
    <w:abstractNumId w:val="4"/>
  </w:num>
  <w:num w:numId="30" w16cid:durableId="640811926">
    <w:abstractNumId w:val="11"/>
  </w:num>
  <w:num w:numId="31" w16cid:durableId="1427966842">
    <w:abstractNumId w:val="26"/>
  </w:num>
  <w:num w:numId="32" w16cid:durableId="449015961">
    <w:abstractNumId w:val="21"/>
  </w:num>
  <w:num w:numId="33" w16cid:durableId="1664233374">
    <w:abstractNumId w:val="16"/>
  </w:num>
  <w:num w:numId="34" w16cid:durableId="208686818">
    <w:abstractNumId w:val="20"/>
  </w:num>
  <w:num w:numId="35" w16cid:durableId="276254936">
    <w:abstractNumId w:val="10"/>
  </w:num>
  <w:num w:numId="36" w16cid:durableId="1243291545">
    <w:abstractNumId w:val="18"/>
  </w:num>
  <w:num w:numId="37" w16cid:durableId="545794247">
    <w:abstractNumId w:val="24"/>
  </w:num>
  <w:num w:numId="38" w16cid:durableId="1319774118">
    <w:abstractNumId w:val="15"/>
  </w:num>
  <w:num w:numId="39" w16cid:durableId="1842040446">
    <w:abstractNumId w:val="22"/>
  </w:num>
  <w:num w:numId="40" w16cid:durableId="495850789">
    <w:abstractNumId w:val="17"/>
  </w:num>
  <w:num w:numId="41" w16cid:durableId="2036153397">
    <w:abstractNumId w:val="12"/>
  </w:num>
  <w:num w:numId="42" w16cid:durableId="2025739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0328"/>
    <w:rsid w:val="000310CD"/>
    <w:rsid w:val="00037E46"/>
    <w:rsid w:val="000435C8"/>
    <w:rsid w:val="00053420"/>
    <w:rsid w:val="00064533"/>
    <w:rsid w:val="0007242B"/>
    <w:rsid w:val="00074613"/>
    <w:rsid w:val="00075837"/>
    <w:rsid w:val="00085290"/>
    <w:rsid w:val="00087747"/>
    <w:rsid w:val="000A55D5"/>
    <w:rsid w:val="000B6B60"/>
    <w:rsid w:val="000C37B0"/>
    <w:rsid w:val="000D1055"/>
    <w:rsid w:val="000D7B63"/>
    <w:rsid w:val="000E3BFD"/>
    <w:rsid w:val="00106DAC"/>
    <w:rsid w:val="001222F6"/>
    <w:rsid w:val="00124E0F"/>
    <w:rsid w:val="00125D1E"/>
    <w:rsid w:val="0012634C"/>
    <w:rsid w:val="001367D8"/>
    <w:rsid w:val="0014203B"/>
    <w:rsid w:val="001434CC"/>
    <w:rsid w:val="00144A6F"/>
    <w:rsid w:val="00145FDE"/>
    <w:rsid w:val="00170593"/>
    <w:rsid w:val="0017090D"/>
    <w:rsid w:val="00173EA4"/>
    <w:rsid w:val="00176934"/>
    <w:rsid w:val="00177526"/>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95D3C"/>
    <w:rsid w:val="005D3C46"/>
    <w:rsid w:val="00600786"/>
    <w:rsid w:val="00607988"/>
    <w:rsid w:val="00612415"/>
    <w:rsid w:val="00621772"/>
    <w:rsid w:val="00651E78"/>
    <w:rsid w:val="00654B5F"/>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6568"/>
    <w:rsid w:val="007B13CB"/>
    <w:rsid w:val="007D58BB"/>
    <w:rsid w:val="00805242"/>
    <w:rsid w:val="00806E7F"/>
    <w:rsid w:val="0082578F"/>
    <w:rsid w:val="00836777"/>
    <w:rsid w:val="008760E0"/>
    <w:rsid w:val="008A0B81"/>
    <w:rsid w:val="008A1F72"/>
    <w:rsid w:val="008A6829"/>
    <w:rsid w:val="008C2C48"/>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61F1"/>
    <w:rsid w:val="009F5DEF"/>
    <w:rsid w:val="00A601A0"/>
    <w:rsid w:val="00A61201"/>
    <w:rsid w:val="00A6469E"/>
    <w:rsid w:val="00A731AE"/>
    <w:rsid w:val="00A85784"/>
    <w:rsid w:val="00A85F10"/>
    <w:rsid w:val="00A92A42"/>
    <w:rsid w:val="00A960C1"/>
    <w:rsid w:val="00A96B5A"/>
    <w:rsid w:val="00AD41DD"/>
    <w:rsid w:val="00AE120E"/>
    <w:rsid w:val="00AF7BF0"/>
    <w:rsid w:val="00B07BCA"/>
    <w:rsid w:val="00B17317"/>
    <w:rsid w:val="00B553D7"/>
    <w:rsid w:val="00B6064A"/>
    <w:rsid w:val="00B666EE"/>
    <w:rsid w:val="00B82F11"/>
    <w:rsid w:val="00B833CA"/>
    <w:rsid w:val="00B96046"/>
    <w:rsid w:val="00BA2069"/>
    <w:rsid w:val="00BA79F0"/>
    <w:rsid w:val="00BB16E4"/>
    <w:rsid w:val="00BC5603"/>
    <w:rsid w:val="00BE3FB9"/>
    <w:rsid w:val="00BF0C4E"/>
    <w:rsid w:val="00BF5A91"/>
    <w:rsid w:val="00BF7024"/>
    <w:rsid w:val="00C017ED"/>
    <w:rsid w:val="00C116F6"/>
    <w:rsid w:val="00C1376A"/>
    <w:rsid w:val="00C22941"/>
    <w:rsid w:val="00C31BE9"/>
    <w:rsid w:val="00C330D8"/>
    <w:rsid w:val="00C34FF5"/>
    <w:rsid w:val="00C353CC"/>
    <w:rsid w:val="00C36BD6"/>
    <w:rsid w:val="00C64000"/>
    <w:rsid w:val="00C8073F"/>
    <w:rsid w:val="00C81B75"/>
    <w:rsid w:val="00C908D6"/>
    <w:rsid w:val="00CB10B0"/>
    <w:rsid w:val="00CC517E"/>
    <w:rsid w:val="00CD0477"/>
    <w:rsid w:val="00CE2DAC"/>
    <w:rsid w:val="00CF5D1C"/>
    <w:rsid w:val="00D007CC"/>
    <w:rsid w:val="00D02374"/>
    <w:rsid w:val="00D23CEA"/>
    <w:rsid w:val="00D2555B"/>
    <w:rsid w:val="00D3074B"/>
    <w:rsid w:val="00D4761C"/>
    <w:rsid w:val="00D6055B"/>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94C9B"/>
    <w:rsid w:val="00EC7AB6"/>
    <w:rsid w:val="00EE2B66"/>
    <w:rsid w:val="00F07CE0"/>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 w:type="paragraph" w:styleId="ListParagraph">
    <w:name w:val="List Paragraph"/>
    <w:aliases w:val="Proposal List"/>
    <w:basedOn w:val="Normal"/>
    <w:link w:val="ListParagraphChar"/>
    <w:uiPriority w:val="1"/>
    <w:qFormat/>
    <w:rsid w:val="008C2C48"/>
    <w:pPr>
      <w:autoSpaceDE w:val="0"/>
      <w:autoSpaceDN w:val="0"/>
      <w:spacing w:before="120"/>
      <w:ind w:left="835" w:hanging="363"/>
    </w:pPr>
    <w:rPr>
      <w:rFonts w:ascii="Univers 45 Light" w:eastAsia="Calibri" w:hAnsi="Univers 45 Light" w:cs="Calibri"/>
      <w:szCs w:val="22"/>
    </w:rPr>
  </w:style>
  <w:style w:type="character" w:customStyle="1" w:styleId="ListParagraphChar">
    <w:name w:val="List Paragraph Char"/>
    <w:aliases w:val="Proposal List Char"/>
    <w:basedOn w:val="DefaultParagraphFont"/>
    <w:link w:val="ListParagraph"/>
    <w:uiPriority w:val="1"/>
    <w:locked/>
    <w:rsid w:val="008C2C48"/>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11</TotalTime>
  <Pages>1</Pages>
  <Words>279</Words>
  <Characters>1499</Characters>
  <Application>Microsoft Office Word</Application>
  <DocSecurity>0</DocSecurity>
  <Lines>36</Lines>
  <Paragraphs>23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Dear XYZ</dc:title>
  <dc:subject/>
  <dc:creator>Graham, Peter J</dc:creator>
  <cp:keywords/>
  <dc:description/>
  <cp:lastModifiedBy>Sharma, Rishi</cp:lastModifiedBy>
  <cp:revision>12</cp:revision>
  <cp:lastPrinted>2000-03-07T03:28:00Z</cp:lastPrinted>
  <dcterms:created xsi:type="dcterms:W3CDTF">2024-10-07T18:01:00Z</dcterms:created>
  <dcterms:modified xsi:type="dcterms:W3CDTF">2026-01-09T20:38:00Z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